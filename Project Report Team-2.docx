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80"/>
      </w:tblGrid>
      <w:tr w:rsidR="003A2F68" w14:paraId="0D137C7E" w14:textId="77777777" w:rsidTr="00356FE5">
        <w:trPr>
          <w:trHeight w:val="4104"/>
        </w:trPr>
        <w:tc>
          <w:tcPr>
            <w:tcW w:w="10080" w:type="dxa"/>
            <w:vAlign w:val="bottom"/>
          </w:tcPr>
          <w:p w14:paraId="01A75FD1" w14:textId="618F7D8D" w:rsidR="003A2F68" w:rsidRDefault="001151C4" w:rsidP="009213CD">
            <w:pPr>
              <w:pStyle w:val="CoverPageTitle"/>
              <w:spacing w:after="0"/>
            </w:pPr>
            <w:sdt>
              <w:sdtPr>
                <w:alias w:val="Enter title:"/>
                <w:tag w:val="Enter title:"/>
                <w:id w:val="656652538"/>
                <w:placeholder>
                  <w:docPart w:val="648EDAB8F2B847F0A97CB7D5A2B6051B"/>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661494">
                  <w:t>PIANO</w:t>
                </w:r>
                <w:r w:rsidR="003174C4">
                  <w:t>-A</w:t>
                </w:r>
                <w:r w:rsidR="008F72E0">
                  <w:t>PP</w:t>
                </w:r>
              </w:sdtContent>
            </w:sdt>
          </w:p>
        </w:tc>
      </w:tr>
      <w:tr w:rsidR="007B0A29" w14:paraId="4FFBF7A1" w14:textId="77777777" w:rsidTr="007C770C">
        <w:tc>
          <w:tcPr>
            <w:tcW w:w="10080" w:type="dxa"/>
          </w:tcPr>
          <w:p w14:paraId="3F9B9DA7" w14:textId="12D5CE00" w:rsidR="007B0A29" w:rsidRDefault="00661494" w:rsidP="007C770C">
            <w:pPr>
              <w:pStyle w:val="CoverPageTitle"/>
              <w:spacing w:after="0"/>
            </w:pPr>
            <w:r>
              <w:rPr>
                <w:noProof/>
              </w:rPr>
              <w:drawing>
                <wp:inline distT="0" distB="0" distL="0" distR="0" wp14:anchorId="2F4C9B9C" wp14:editId="28FA7FB2">
                  <wp:extent cx="4837430" cy="1710690"/>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7430" cy="1710690"/>
                          </a:xfrm>
                          <a:prstGeom prst="rect">
                            <a:avLst/>
                          </a:prstGeom>
                        </pic:spPr>
                      </pic:pic>
                    </a:graphicData>
                  </a:graphic>
                </wp:inline>
              </w:drawing>
            </w:r>
          </w:p>
        </w:tc>
      </w:tr>
    </w:tbl>
    <w:p w14:paraId="1057C97C" w14:textId="77777777" w:rsidR="007C770C" w:rsidRPr="007C770C" w:rsidRDefault="007C770C" w:rsidP="007C770C">
      <w:pPr>
        <w:spacing w:after="0"/>
        <w:rPr>
          <w:sz w:val="4"/>
        </w:rPr>
      </w:pPr>
    </w:p>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600" w:firstRow="0" w:lastRow="0" w:firstColumn="0" w:lastColumn="0" w:noHBand="1" w:noVBand="1"/>
        <w:tblDescription w:val="First table has title and image, second table has date and subtitle and the third has paragraph text"/>
      </w:tblPr>
      <w:tblGrid>
        <w:gridCol w:w="2294"/>
        <w:gridCol w:w="7786"/>
      </w:tblGrid>
      <w:tr w:rsidR="00D4773D" w14:paraId="08F9ACCA" w14:textId="77777777" w:rsidTr="00803A31">
        <w:trPr>
          <w:trHeight w:val="864"/>
        </w:trPr>
        <w:tc>
          <w:tcPr>
            <w:tcW w:w="2294" w:type="dxa"/>
            <w:tcBorders>
              <w:top w:val="nil"/>
              <w:left w:val="nil"/>
              <w:bottom w:val="nil"/>
            </w:tcBorders>
            <w:shd w:val="clear" w:color="auto" w:fill="B85A22" w:themeFill="accent2" w:themeFillShade="BF"/>
            <w:vAlign w:val="center"/>
          </w:tcPr>
          <w:p w14:paraId="12D96667" w14:textId="2BF762CC" w:rsidR="00D4773D" w:rsidRPr="00783448" w:rsidRDefault="004263A9" w:rsidP="00783448">
            <w:pPr>
              <w:pStyle w:val="Date"/>
            </w:pPr>
            <w:r>
              <w:t>26/11/2021</w:t>
            </w:r>
          </w:p>
        </w:tc>
        <w:tc>
          <w:tcPr>
            <w:tcW w:w="7786" w:type="dxa"/>
            <w:tcBorders>
              <w:top w:val="nil"/>
              <w:bottom w:val="nil"/>
              <w:right w:val="nil"/>
            </w:tcBorders>
            <w:shd w:val="clear" w:color="auto" w:fill="355D7E" w:themeFill="accent1" w:themeFillShade="80"/>
            <w:tcMar>
              <w:left w:w="216" w:type="dxa"/>
            </w:tcMar>
            <w:vAlign w:val="center"/>
          </w:tcPr>
          <w:p w14:paraId="393A346B" w14:textId="1E12D1F0" w:rsidR="00D4773D" w:rsidRPr="00A5429D" w:rsidRDefault="001151C4" w:rsidP="00A5429D">
            <w:pPr>
              <w:pStyle w:val="CoverPageSubtitle"/>
            </w:pPr>
            <w:sdt>
              <w:sdtPr>
                <w:alias w:val="Enter subtitle:"/>
                <w:tag w:val="Enter subtitle:"/>
                <w:id w:val="541102329"/>
                <w:placeholder>
                  <w:docPart w:val="21AED609E29C4729ACC63EC9A2900538"/>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r w:rsidR="004263A9">
                  <w:t>Team</w:t>
                </w:r>
                <w:r w:rsidR="003174C4">
                  <w:t xml:space="preserve">-2 </w:t>
                </w:r>
                <w:r w:rsidR="004263A9">
                  <w:t>Virtual Piano using React</w:t>
                </w:r>
              </w:sdtContent>
            </w:sdt>
          </w:p>
        </w:tc>
      </w:tr>
    </w:tbl>
    <w:p w14:paraId="6D667289" w14:textId="77777777" w:rsidR="00356FE5" w:rsidRDefault="00356FE5" w:rsidP="00356FE5">
      <w:pPr>
        <w:spacing w:after="120"/>
        <w:ind w:left="2520"/>
        <w:rPr>
          <w:sz w:val="26"/>
          <w:szCs w:val="26"/>
        </w:rPr>
      </w:pPr>
    </w:p>
    <w:p w14:paraId="7AD06462" w14:textId="0DA2F270" w:rsidR="00AD03D0" w:rsidRDefault="004263A9" w:rsidP="00AD03D0">
      <w:pPr>
        <w:spacing w:line="432" w:lineRule="auto"/>
        <w:ind w:left="2520"/>
        <w:rPr>
          <w:sz w:val="26"/>
          <w:szCs w:val="26"/>
        </w:rPr>
      </w:pPr>
      <w:r>
        <w:rPr>
          <w:sz w:val="26"/>
          <w:szCs w:val="26"/>
        </w:rPr>
        <w:t>The project is</w:t>
      </w:r>
      <w:r w:rsidR="003174C4">
        <w:rPr>
          <w:sz w:val="26"/>
          <w:szCs w:val="26"/>
        </w:rPr>
        <w:t xml:space="preserve"> a web-based application of a functional</w:t>
      </w:r>
      <w:r>
        <w:rPr>
          <w:sz w:val="26"/>
          <w:szCs w:val="26"/>
        </w:rPr>
        <w:t xml:space="preserve"> </w:t>
      </w:r>
      <w:r w:rsidRPr="004263A9">
        <w:rPr>
          <w:b/>
          <w:bCs/>
          <w:sz w:val="26"/>
          <w:szCs w:val="26"/>
        </w:rPr>
        <w:t>Virtual Piano</w:t>
      </w:r>
      <w:r>
        <w:rPr>
          <w:sz w:val="26"/>
          <w:szCs w:val="26"/>
        </w:rPr>
        <w:t xml:space="preserve"> </w:t>
      </w:r>
      <w:r w:rsidR="003174C4">
        <w:rPr>
          <w:sz w:val="26"/>
          <w:szCs w:val="26"/>
        </w:rPr>
        <w:t xml:space="preserve">built </w:t>
      </w:r>
      <w:r>
        <w:rPr>
          <w:sz w:val="26"/>
          <w:szCs w:val="26"/>
        </w:rPr>
        <w:t xml:space="preserve">with </w:t>
      </w:r>
      <w:r w:rsidR="003174C4">
        <w:rPr>
          <w:sz w:val="26"/>
          <w:szCs w:val="26"/>
        </w:rPr>
        <w:t>R</w:t>
      </w:r>
      <w:r>
        <w:rPr>
          <w:sz w:val="26"/>
          <w:szCs w:val="26"/>
        </w:rPr>
        <w:t xml:space="preserve">eact hooks and </w:t>
      </w:r>
      <w:r w:rsidR="003174C4">
        <w:rPr>
          <w:sz w:val="26"/>
          <w:szCs w:val="26"/>
        </w:rPr>
        <w:t>R</w:t>
      </w:r>
      <w:r>
        <w:rPr>
          <w:sz w:val="26"/>
          <w:szCs w:val="26"/>
        </w:rPr>
        <w:t xml:space="preserve">eact Sound-font library. </w:t>
      </w:r>
    </w:p>
    <w:p w14:paraId="0E44D19B" w14:textId="78311615" w:rsidR="00D4773D" w:rsidRPr="00AD03D0" w:rsidRDefault="00AD03D0" w:rsidP="00AD03D0">
      <w:pPr>
        <w:spacing w:line="432" w:lineRule="auto"/>
        <w:ind w:left="2520"/>
        <w:rPr>
          <w:sz w:val="26"/>
          <w:szCs w:val="26"/>
        </w:rPr>
      </w:pPr>
      <w:r>
        <w:rPr>
          <w:sz w:val="26"/>
          <w:szCs w:val="26"/>
        </w:rPr>
        <w:t xml:space="preserve">Developed By: Shivangi Patel &amp; </w:t>
      </w:r>
      <w:r w:rsidRPr="00AD03D0">
        <w:rPr>
          <w:sz w:val="26"/>
          <w:szCs w:val="26"/>
        </w:rPr>
        <w:t>Felipe Prudencio</w:t>
      </w:r>
      <w:r w:rsidR="00D4773D" w:rsidRPr="00AD03D0">
        <w:rPr>
          <w:sz w:val="26"/>
          <w:szCs w:val="26"/>
        </w:rPr>
        <w:br w:type="page"/>
      </w:r>
    </w:p>
    <w:p w14:paraId="0129E714" w14:textId="52BA5083" w:rsidR="00106B79" w:rsidRDefault="001151C4">
      <w:pPr>
        <w:pStyle w:val="Title"/>
      </w:pPr>
      <w:sdt>
        <w:sdtPr>
          <w:alias w:val="Title:"/>
          <w:tag w:val="Title:"/>
          <w:id w:val="-1055697181"/>
          <w:placeholder>
            <w:docPart w:val="AB2CB0E39F804BC99FA303A0D726F51B"/>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8F72E0">
            <w:t>PIANO-APP</w:t>
          </w:r>
        </w:sdtContent>
      </w:sdt>
    </w:p>
    <w:sdt>
      <w:sdtPr>
        <w:alias w:val="Subtitle:"/>
        <w:tag w:val="Subtitle:"/>
        <w:id w:val="219697527"/>
        <w:placeholder>
          <w:docPart w:val="C31C0DE06E854BEA8529B091F3328E23"/>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p w14:paraId="3F928D7B" w14:textId="272E4EE5" w:rsidR="00106B79" w:rsidRDefault="003174C4">
          <w:pPr>
            <w:pStyle w:val="Subtitle"/>
          </w:pPr>
          <w:r>
            <w:t>Team-2 Virtual Piano using React</w:t>
          </w:r>
        </w:p>
      </w:sdtContent>
    </w:sdt>
    <w:p w14:paraId="744A8FC2" w14:textId="2F5A3783" w:rsidR="00DC305C" w:rsidRDefault="00AD03D0" w:rsidP="00DC305C">
      <w:pPr>
        <w:pStyle w:val="Heading1"/>
        <w:rPr>
          <w:rFonts w:eastAsia="Times New Roman"/>
        </w:rPr>
      </w:pPr>
      <w:r>
        <w:t xml:space="preserve">REQuireMEnt Gathering </w:t>
      </w:r>
    </w:p>
    <w:p w14:paraId="6B79F63E" w14:textId="5FDE45E1" w:rsidR="00DC305C" w:rsidRPr="003174C4" w:rsidRDefault="003174C4" w:rsidP="00DC305C">
      <w:pPr>
        <w:rPr>
          <w:sz w:val="24"/>
          <w:szCs w:val="24"/>
        </w:rPr>
      </w:pPr>
      <w:r>
        <w:rPr>
          <w:rFonts w:eastAsia="Times New Roman"/>
        </w:rPr>
        <w:t>As per Instruction we had to choose one out of contribution to open-source project and developing a new project. After discussing we decided on developing a new project on 2</w:t>
      </w:r>
      <w:r w:rsidRPr="00127C1B">
        <w:rPr>
          <w:rFonts w:eastAsia="Times New Roman"/>
          <w:vertAlign w:val="superscript"/>
        </w:rPr>
        <w:t>nd</w:t>
      </w:r>
      <w:r>
        <w:rPr>
          <w:rFonts w:eastAsia="Times New Roman"/>
        </w:rPr>
        <w:t xml:space="preserve"> October 2021.</w:t>
      </w:r>
      <w:r>
        <w:br/>
        <w:t xml:space="preserve">The projects requirements were to build a web-based application on React integrating diverse technologies to have an app that would meet the three principles learned throughout the course: Verifiable, does it work as it should? Repeatable, the result is repeated and Automated, the project is built automatically and has continuous development. </w:t>
      </w:r>
    </w:p>
    <w:p w14:paraId="04DDE14F" w14:textId="127CB56C" w:rsidR="00FB5A93" w:rsidRDefault="00FB5A93" w:rsidP="00DC305C">
      <w:pPr>
        <w:rPr>
          <w:rFonts w:eastAsia="Times New Roman"/>
        </w:rPr>
      </w:pPr>
      <w:r>
        <w:rPr>
          <w:rFonts w:eastAsia="Times New Roman"/>
        </w:rPr>
        <w:t>We researched on following websites for our project Idea</w:t>
      </w:r>
    </w:p>
    <w:p w14:paraId="5548A761" w14:textId="52074D28" w:rsidR="00FB5A93" w:rsidRDefault="001151C4" w:rsidP="00FB5A93">
      <w:pPr>
        <w:pStyle w:val="ListParagraph"/>
        <w:numPr>
          <w:ilvl w:val="0"/>
          <w:numId w:val="30"/>
        </w:numPr>
        <w:rPr>
          <w:rFonts w:eastAsia="Times New Roman"/>
        </w:rPr>
      </w:pPr>
      <w:hyperlink r:id="rId12" w:history="1">
        <w:r w:rsidR="00FB5A93" w:rsidRPr="00630BD8">
          <w:rPr>
            <w:rStyle w:val="Hyperlink"/>
            <w:rFonts w:eastAsia="Times New Roman"/>
          </w:rPr>
          <w:t>https://www.freecodecamp.org/news/8-reactjs-project-ideas-to-start-learning-by-doing/</w:t>
        </w:r>
      </w:hyperlink>
    </w:p>
    <w:p w14:paraId="4C1A4F5D" w14:textId="046150B4" w:rsidR="00FB5A93" w:rsidRDefault="001151C4" w:rsidP="00FB5A93">
      <w:pPr>
        <w:pStyle w:val="ListParagraph"/>
        <w:numPr>
          <w:ilvl w:val="0"/>
          <w:numId w:val="30"/>
        </w:numPr>
        <w:rPr>
          <w:rFonts w:eastAsia="Times New Roman"/>
        </w:rPr>
      </w:pPr>
      <w:hyperlink r:id="rId13" w:history="1">
        <w:r w:rsidR="00FB5A93" w:rsidRPr="00630BD8">
          <w:rPr>
            <w:rStyle w:val="Hyperlink"/>
            <w:rFonts w:eastAsia="Times New Roman"/>
          </w:rPr>
          <w:t>https://www.freecodecamp.org/news/5-react-projects-you-need-in-your-portfolio/</w:t>
        </w:r>
      </w:hyperlink>
    </w:p>
    <w:p w14:paraId="6E7F01E4" w14:textId="0D923615" w:rsidR="00FB5A93" w:rsidRDefault="001151C4" w:rsidP="00FB5A93">
      <w:pPr>
        <w:pStyle w:val="ListParagraph"/>
        <w:numPr>
          <w:ilvl w:val="0"/>
          <w:numId w:val="30"/>
        </w:numPr>
        <w:rPr>
          <w:rFonts w:eastAsia="Times New Roman"/>
        </w:rPr>
      </w:pPr>
      <w:hyperlink r:id="rId14" w:history="1">
        <w:r w:rsidR="005D69D7" w:rsidRPr="00630BD8">
          <w:rPr>
            <w:rStyle w:val="Hyperlink"/>
            <w:rFonts w:eastAsia="Times New Roman"/>
          </w:rPr>
          <w:t>https://www.edopedia.com/blog/open-source-html5-and-javascript-games/</w:t>
        </w:r>
      </w:hyperlink>
    </w:p>
    <w:p w14:paraId="6104D31A" w14:textId="3782F8EC" w:rsidR="008C2671" w:rsidRDefault="005D69D7" w:rsidP="008C2671">
      <w:pPr>
        <w:rPr>
          <w:rFonts w:eastAsia="Times New Roman"/>
        </w:rPr>
      </w:pPr>
      <w:r>
        <w:rPr>
          <w:rFonts w:eastAsia="Times New Roman"/>
        </w:rPr>
        <w:t xml:space="preserve">And finally, we decided on building </w:t>
      </w:r>
      <w:r w:rsidR="003174C4">
        <w:rPr>
          <w:rFonts w:eastAsia="Times New Roman"/>
        </w:rPr>
        <w:t xml:space="preserve">a </w:t>
      </w:r>
      <w:r>
        <w:rPr>
          <w:rFonts w:eastAsia="Times New Roman"/>
        </w:rPr>
        <w:t>Piano based on ReactJS. The reason for choosing ReactJ</w:t>
      </w:r>
      <w:r w:rsidR="008C2671">
        <w:rPr>
          <w:rFonts w:eastAsia="Times New Roman"/>
        </w:rPr>
        <w:t>S</w:t>
      </w:r>
      <w:r>
        <w:rPr>
          <w:rFonts w:eastAsia="Times New Roman"/>
        </w:rPr>
        <w:t xml:space="preserve"> was very straightforward as both of us were confident with the language.</w:t>
      </w:r>
      <w:r w:rsidR="008C2671">
        <w:rPr>
          <w:rFonts w:eastAsia="Times New Roman"/>
        </w:rPr>
        <w:t xml:space="preserve"> We wanted to do something that we had never developed, and which would also help us to show on our portfolio.</w:t>
      </w:r>
    </w:p>
    <w:p w14:paraId="4E6D917F" w14:textId="2BF83C5D" w:rsidR="00BC30DC" w:rsidRDefault="008C2671" w:rsidP="008C2671">
      <w:pPr>
        <w:rPr>
          <w:rFonts w:eastAsia="Times New Roman"/>
        </w:rPr>
      </w:pPr>
      <w:r>
        <w:rPr>
          <w:rFonts w:eastAsia="Times New Roman"/>
        </w:rPr>
        <w:t xml:space="preserve">After deciding on </w:t>
      </w:r>
      <w:r w:rsidR="003174C4">
        <w:rPr>
          <w:rFonts w:eastAsia="Times New Roman"/>
        </w:rPr>
        <w:t>the t</w:t>
      </w:r>
      <w:r w:rsidR="00BC30DC">
        <w:rPr>
          <w:rFonts w:eastAsia="Times New Roman"/>
        </w:rPr>
        <w:t>opic,</w:t>
      </w:r>
      <w:r>
        <w:rPr>
          <w:rFonts w:eastAsia="Times New Roman"/>
        </w:rPr>
        <w:t xml:space="preserve"> we </w:t>
      </w:r>
      <w:r w:rsidR="00BC30DC">
        <w:rPr>
          <w:rFonts w:eastAsia="Times New Roman"/>
        </w:rPr>
        <w:t xml:space="preserve">started discussing on how to build </w:t>
      </w:r>
      <w:r w:rsidR="003174C4">
        <w:rPr>
          <w:rFonts w:eastAsia="Times New Roman"/>
        </w:rPr>
        <w:t xml:space="preserve">the </w:t>
      </w:r>
      <w:r w:rsidR="00BC30DC">
        <w:rPr>
          <w:rFonts w:eastAsia="Times New Roman"/>
        </w:rPr>
        <w:t>piano</w:t>
      </w:r>
      <w:r w:rsidR="003174C4">
        <w:rPr>
          <w:rFonts w:eastAsia="Times New Roman"/>
        </w:rPr>
        <w:t xml:space="preserve"> app</w:t>
      </w:r>
      <w:r w:rsidR="00BC30DC">
        <w:rPr>
          <w:rFonts w:eastAsia="Times New Roman"/>
        </w:rPr>
        <w:t xml:space="preserve">, from where we would get the sounds/notes, how we </w:t>
      </w:r>
      <w:r w:rsidR="003174C4">
        <w:rPr>
          <w:rFonts w:eastAsia="Times New Roman"/>
        </w:rPr>
        <w:t xml:space="preserve">would </w:t>
      </w:r>
      <w:r w:rsidR="00BC30DC">
        <w:rPr>
          <w:rFonts w:eastAsia="Times New Roman"/>
        </w:rPr>
        <w:t xml:space="preserve">map </w:t>
      </w:r>
      <w:r w:rsidR="003174C4">
        <w:rPr>
          <w:rFonts w:eastAsia="Times New Roman"/>
        </w:rPr>
        <w:t xml:space="preserve">the </w:t>
      </w:r>
      <w:r w:rsidR="00BC30DC">
        <w:rPr>
          <w:rFonts w:eastAsia="Times New Roman"/>
        </w:rPr>
        <w:t>key-board keys to the notes</w:t>
      </w:r>
      <w:r w:rsidR="003174C4">
        <w:rPr>
          <w:rFonts w:eastAsia="Times New Roman"/>
        </w:rPr>
        <w:t xml:space="preserve"> and </w:t>
      </w:r>
      <w:r w:rsidR="00BC30DC">
        <w:rPr>
          <w:rFonts w:eastAsia="Times New Roman"/>
        </w:rPr>
        <w:t>how to render the application.</w:t>
      </w:r>
    </w:p>
    <w:p w14:paraId="7FE3AB45" w14:textId="7A55C95E" w:rsidR="00BC30DC" w:rsidRDefault="009B679C" w:rsidP="008C2671">
      <w:pPr>
        <w:rPr>
          <w:rFonts w:eastAsia="Times New Roman"/>
        </w:rPr>
      </w:pPr>
      <w:r>
        <w:rPr>
          <w:rFonts w:eastAsia="Times New Roman"/>
        </w:rPr>
        <w:t>We referred</w:t>
      </w:r>
      <w:r w:rsidR="003174C4">
        <w:rPr>
          <w:rFonts w:eastAsia="Times New Roman"/>
        </w:rPr>
        <w:t xml:space="preserve"> to the</w:t>
      </w:r>
      <w:r>
        <w:rPr>
          <w:rFonts w:eastAsia="Times New Roman"/>
        </w:rPr>
        <w:t xml:space="preserve"> following links to study how the application would be. Our research includes the example of vanilla JavaScript applications where we studied how will get the exact note as of real piano.</w:t>
      </w:r>
    </w:p>
    <w:p w14:paraId="411ABA48" w14:textId="2A7DF362" w:rsidR="009B679C" w:rsidRPr="006F317B" w:rsidRDefault="001151C4" w:rsidP="006F317B">
      <w:pPr>
        <w:pStyle w:val="ListParagraph"/>
        <w:numPr>
          <w:ilvl w:val="0"/>
          <w:numId w:val="30"/>
        </w:numPr>
        <w:rPr>
          <w:rFonts w:eastAsia="Times New Roman"/>
        </w:rPr>
      </w:pPr>
      <w:hyperlink r:id="rId15" w:history="1">
        <w:r w:rsidR="006F317B" w:rsidRPr="00630BD8">
          <w:rPr>
            <w:rStyle w:val="Hyperlink"/>
            <w:rFonts w:eastAsia="Times New Roman"/>
          </w:rPr>
          <w:t>https://codepen.io/noogn/pen/LAiDz</w:t>
        </w:r>
      </w:hyperlink>
    </w:p>
    <w:p w14:paraId="0A2BF3DF" w14:textId="5F218C1F" w:rsidR="006F317B" w:rsidRPr="006F317B" w:rsidRDefault="001151C4" w:rsidP="006F317B">
      <w:pPr>
        <w:pStyle w:val="ListParagraph"/>
        <w:numPr>
          <w:ilvl w:val="0"/>
          <w:numId w:val="30"/>
        </w:numPr>
        <w:rPr>
          <w:rFonts w:eastAsia="Times New Roman"/>
        </w:rPr>
      </w:pPr>
      <w:hyperlink r:id="rId16" w:history="1">
        <w:r w:rsidR="006F317B" w:rsidRPr="00630BD8">
          <w:rPr>
            <w:rStyle w:val="Hyperlink"/>
            <w:rFonts w:ascii="Arial" w:hAnsi="Arial" w:cs="Arial"/>
            <w:shd w:val="clear" w:color="auto" w:fill="F8F8F8"/>
          </w:rPr>
          <w:t>https://developer.mozilla.org/en-US/docs/Web/API/Web_Audio_API/Simple_synth</w:t>
        </w:r>
      </w:hyperlink>
    </w:p>
    <w:p w14:paraId="702CEDD9" w14:textId="7A1BA160" w:rsidR="00CC16AE" w:rsidRDefault="006F317B" w:rsidP="006F317B">
      <w:pPr>
        <w:rPr>
          <w:rFonts w:eastAsia="Times New Roman"/>
        </w:rPr>
      </w:pPr>
      <w:r>
        <w:rPr>
          <w:rFonts w:eastAsia="Times New Roman"/>
        </w:rPr>
        <w:t xml:space="preserve">We also came across the in-built react library “react-piano” rather it was </w:t>
      </w:r>
      <w:r w:rsidR="00CC16AE">
        <w:rPr>
          <w:rFonts w:eastAsia="Times New Roman"/>
        </w:rPr>
        <w:t>a</w:t>
      </w:r>
      <w:r>
        <w:rPr>
          <w:rFonts w:eastAsia="Times New Roman"/>
        </w:rPr>
        <w:t xml:space="preserve"> npm package (refer the link below), but we decided not to use this because library had built in react functional components</w:t>
      </w:r>
      <w:r w:rsidR="00CC16AE">
        <w:rPr>
          <w:rFonts w:eastAsia="Times New Roman"/>
        </w:rPr>
        <w:t xml:space="preserve"> to display keys on screen and handling key press or click events directly</w:t>
      </w:r>
      <w:r>
        <w:rPr>
          <w:rFonts w:eastAsia="Times New Roman"/>
        </w:rPr>
        <w:t>, that woul</w:t>
      </w:r>
      <w:r w:rsidR="00CC16AE">
        <w:rPr>
          <w:rFonts w:eastAsia="Times New Roman"/>
        </w:rPr>
        <w:t>d make our job too much easy and we wanted to learn something out of the project.</w:t>
      </w:r>
    </w:p>
    <w:p w14:paraId="77B3A620" w14:textId="689E17D5" w:rsidR="00CC16AE" w:rsidRDefault="001151C4" w:rsidP="00CC16AE">
      <w:pPr>
        <w:pStyle w:val="ListParagraph"/>
        <w:numPr>
          <w:ilvl w:val="0"/>
          <w:numId w:val="30"/>
        </w:numPr>
        <w:rPr>
          <w:rFonts w:eastAsia="Times New Roman"/>
        </w:rPr>
      </w:pPr>
      <w:hyperlink r:id="rId17" w:history="1">
        <w:r w:rsidR="00CC16AE" w:rsidRPr="00630BD8">
          <w:rPr>
            <w:rStyle w:val="Hyperlink"/>
            <w:rFonts w:eastAsia="Times New Roman"/>
          </w:rPr>
          <w:t>https://www.npmjs.com/package/react-piano</w:t>
        </w:r>
      </w:hyperlink>
      <w:r w:rsidR="00CC16AE">
        <w:rPr>
          <w:rFonts w:eastAsia="Times New Roman"/>
        </w:rPr>
        <w:t xml:space="preserve"> </w:t>
      </w:r>
    </w:p>
    <w:p w14:paraId="0A9EC2E0" w14:textId="07A6B749" w:rsidR="00CC16AE" w:rsidRDefault="00CC16AE" w:rsidP="00CC16AE">
      <w:pPr>
        <w:pStyle w:val="ListParagraph"/>
        <w:rPr>
          <w:rFonts w:eastAsia="Times New Roman"/>
        </w:rPr>
      </w:pPr>
    </w:p>
    <w:p w14:paraId="5D9168BF" w14:textId="3E37D6A3" w:rsidR="005D69D7" w:rsidRDefault="00DA3FA6" w:rsidP="0075676F">
      <w:pPr>
        <w:pStyle w:val="ListParagraph"/>
        <w:ind w:left="0"/>
        <w:rPr>
          <w:rFonts w:eastAsia="Times New Roman"/>
        </w:rPr>
      </w:pPr>
      <w:r>
        <w:rPr>
          <w:rFonts w:eastAsia="Times New Roman"/>
        </w:rPr>
        <w:t>Finally,</w:t>
      </w:r>
      <w:r w:rsidR="00CC16AE">
        <w:rPr>
          <w:rFonts w:eastAsia="Times New Roman"/>
        </w:rPr>
        <w:t xml:space="preserve"> </w:t>
      </w:r>
      <w:r w:rsidR="0075676F">
        <w:rPr>
          <w:rFonts w:eastAsia="Times New Roman"/>
        </w:rPr>
        <w:t>we</w:t>
      </w:r>
      <w:r w:rsidR="00CC16AE">
        <w:rPr>
          <w:rFonts w:eastAsia="Times New Roman"/>
        </w:rPr>
        <w:t xml:space="preserve"> decided on using </w:t>
      </w:r>
      <w:r w:rsidR="00871DEB">
        <w:rPr>
          <w:rFonts w:eastAsia="Times New Roman"/>
        </w:rPr>
        <w:t xml:space="preserve">react </w:t>
      </w:r>
      <w:r>
        <w:rPr>
          <w:rFonts w:eastAsia="Times New Roman"/>
        </w:rPr>
        <w:t>library Soundfont-player and react hooks to developer application.</w:t>
      </w:r>
      <w:r w:rsidR="0075676F">
        <w:rPr>
          <w:rFonts w:eastAsia="Times New Roman"/>
        </w:rPr>
        <w:t xml:space="preserve"> </w:t>
      </w:r>
    </w:p>
    <w:p w14:paraId="7F320D71" w14:textId="3E3AAD46" w:rsidR="008F72E0" w:rsidRDefault="008F72E0" w:rsidP="0075676F">
      <w:pPr>
        <w:pStyle w:val="ListParagraph"/>
        <w:ind w:left="0"/>
        <w:rPr>
          <w:rFonts w:eastAsia="Times New Roman"/>
        </w:rPr>
      </w:pPr>
    </w:p>
    <w:p w14:paraId="6C162EC5" w14:textId="2A0D1B54" w:rsidR="008F72E0" w:rsidRDefault="008F72E0" w:rsidP="0075676F">
      <w:pPr>
        <w:pStyle w:val="ListParagraph"/>
        <w:ind w:left="0"/>
        <w:rPr>
          <w:rFonts w:eastAsia="Times New Roman"/>
        </w:rPr>
      </w:pPr>
    </w:p>
    <w:p w14:paraId="53DE1E63" w14:textId="0B4090A3" w:rsidR="008F72E0" w:rsidRDefault="008F72E0" w:rsidP="0075676F">
      <w:pPr>
        <w:pStyle w:val="ListParagraph"/>
        <w:ind w:left="0"/>
        <w:rPr>
          <w:rFonts w:eastAsia="Times New Roman"/>
        </w:rPr>
      </w:pPr>
    </w:p>
    <w:p w14:paraId="46F97A6E" w14:textId="6BDAB728" w:rsidR="008F72E0" w:rsidRDefault="008F72E0" w:rsidP="0075676F">
      <w:pPr>
        <w:pStyle w:val="ListParagraph"/>
        <w:ind w:left="0"/>
        <w:rPr>
          <w:rFonts w:eastAsia="Times New Roman"/>
        </w:rPr>
      </w:pPr>
    </w:p>
    <w:p w14:paraId="40B17AA2" w14:textId="426F15AB" w:rsidR="008F72E0" w:rsidRDefault="008F72E0" w:rsidP="008F72E0">
      <w:pPr>
        <w:pStyle w:val="Heading1"/>
      </w:pPr>
      <w:r>
        <w:lastRenderedPageBreak/>
        <w:t>Diagrams</w:t>
      </w:r>
    </w:p>
    <w:p w14:paraId="5AEAD4E1" w14:textId="7DF591FA" w:rsidR="00C729DC" w:rsidRDefault="00C729DC" w:rsidP="008F72E0">
      <w:pPr>
        <w:pStyle w:val="Heading1"/>
      </w:pPr>
    </w:p>
    <w:p w14:paraId="50EE26A5" w14:textId="0BA575A3" w:rsidR="00C729DC" w:rsidRPr="0003180D" w:rsidRDefault="0003180D" w:rsidP="008F72E0">
      <w:pPr>
        <w:pStyle w:val="Heading1"/>
        <w:rPr>
          <w:rFonts w:ascii="Arial" w:hAnsi="Arial" w:cs="Arial"/>
          <w:caps w:val="0"/>
          <w:sz w:val="28"/>
          <w:szCs w:val="28"/>
        </w:rPr>
      </w:pPr>
      <w:r>
        <w:rPr>
          <w:rFonts w:ascii="Arial" w:hAnsi="Arial" w:cs="Arial"/>
          <w:caps w:val="0"/>
          <w:sz w:val="28"/>
          <w:szCs w:val="28"/>
        </w:rPr>
        <w:t>S</w:t>
      </w:r>
      <w:r w:rsidRPr="0003180D">
        <w:rPr>
          <w:rFonts w:ascii="Arial" w:hAnsi="Arial" w:cs="Arial"/>
          <w:caps w:val="0"/>
          <w:sz w:val="28"/>
          <w:szCs w:val="28"/>
        </w:rPr>
        <w:t>equence diagram</w:t>
      </w:r>
    </w:p>
    <w:p w14:paraId="43877D80" w14:textId="77777777" w:rsidR="00C729DC" w:rsidRDefault="00C729DC" w:rsidP="008F72E0">
      <w:pPr>
        <w:pStyle w:val="Heading1"/>
      </w:pPr>
    </w:p>
    <w:p w14:paraId="736796F0" w14:textId="5F9C9111" w:rsidR="008F72E0" w:rsidRDefault="00C729DC" w:rsidP="008F72E0">
      <w:pPr>
        <w:pStyle w:val="Heading1"/>
      </w:pPr>
      <w:r>
        <w:rPr>
          <w:noProof/>
        </w:rPr>
        <w:drawing>
          <wp:inline distT="0" distB="0" distL="0" distR="0" wp14:anchorId="14763051" wp14:editId="2893A008">
            <wp:extent cx="6400800" cy="1592580"/>
            <wp:effectExtent l="0" t="0" r="0" b="762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00800" cy="1592580"/>
                    </a:xfrm>
                    <a:prstGeom prst="rect">
                      <a:avLst/>
                    </a:prstGeom>
                  </pic:spPr>
                </pic:pic>
              </a:graphicData>
            </a:graphic>
          </wp:inline>
        </w:drawing>
      </w:r>
    </w:p>
    <w:p w14:paraId="41D54C74" w14:textId="0BEE52CC" w:rsidR="00F74B45" w:rsidRPr="0003180D" w:rsidRDefault="0003180D" w:rsidP="008F72E0">
      <w:pPr>
        <w:pStyle w:val="Heading1"/>
        <w:rPr>
          <w:rFonts w:ascii="Arial" w:hAnsi="Arial" w:cs="Arial"/>
          <w:sz w:val="28"/>
          <w:szCs w:val="28"/>
        </w:rPr>
      </w:pPr>
      <w:r>
        <w:rPr>
          <w:rFonts w:ascii="Arial" w:hAnsi="Arial" w:cs="Arial"/>
          <w:caps w:val="0"/>
          <w:sz w:val="28"/>
          <w:szCs w:val="28"/>
        </w:rPr>
        <w:t>C</w:t>
      </w:r>
      <w:r w:rsidRPr="0003180D">
        <w:rPr>
          <w:rFonts w:ascii="Arial" w:hAnsi="Arial" w:cs="Arial"/>
          <w:caps w:val="0"/>
          <w:sz w:val="28"/>
          <w:szCs w:val="28"/>
        </w:rPr>
        <w:t>lass-</w:t>
      </w:r>
      <w:r>
        <w:rPr>
          <w:rFonts w:ascii="Arial" w:hAnsi="Arial" w:cs="Arial"/>
          <w:caps w:val="0"/>
          <w:sz w:val="28"/>
          <w:szCs w:val="28"/>
        </w:rPr>
        <w:t>D</w:t>
      </w:r>
      <w:r w:rsidRPr="0003180D">
        <w:rPr>
          <w:rFonts w:ascii="Arial" w:hAnsi="Arial" w:cs="Arial"/>
          <w:caps w:val="0"/>
          <w:sz w:val="28"/>
          <w:szCs w:val="28"/>
        </w:rPr>
        <w:t>iagram</w:t>
      </w:r>
    </w:p>
    <w:p w14:paraId="69B8BAF8" w14:textId="6EE99E52" w:rsidR="0003180D" w:rsidRDefault="0003180D" w:rsidP="008F72E0">
      <w:pPr>
        <w:pStyle w:val="Heading1"/>
      </w:pPr>
    </w:p>
    <w:p w14:paraId="136BB504" w14:textId="6EE99E52" w:rsidR="0003180D" w:rsidRDefault="0003180D" w:rsidP="008F72E0">
      <w:pPr>
        <w:pStyle w:val="Heading1"/>
      </w:pPr>
      <w:r>
        <w:rPr>
          <w:noProof/>
        </w:rPr>
        <w:drawing>
          <wp:inline distT="0" distB="0" distL="0" distR="0" wp14:anchorId="08A5ECEE" wp14:editId="49DC6326">
            <wp:extent cx="6400800" cy="5027295"/>
            <wp:effectExtent l="0" t="0" r="0" b="1905"/>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400800" cy="5027295"/>
                    </a:xfrm>
                    <a:prstGeom prst="rect">
                      <a:avLst/>
                    </a:prstGeom>
                  </pic:spPr>
                </pic:pic>
              </a:graphicData>
            </a:graphic>
          </wp:inline>
        </w:drawing>
      </w:r>
    </w:p>
    <w:p w14:paraId="4D230BF2" w14:textId="77777777" w:rsidR="00B179C0" w:rsidRDefault="00B179C0" w:rsidP="00F74B45">
      <w:pPr>
        <w:pStyle w:val="Heading1"/>
      </w:pPr>
    </w:p>
    <w:p w14:paraId="1D5FB3BB" w14:textId="62DCD6A3" w:rsidR="00F74B45" w:rsidRDefault="00F74B45" w:rsidP="00F74B45">
      <w:pPr>
        <w:pStyle w:val="Heading1"/>
      </w:pPr>
      <w:r>
        <w:lastRenderedPageBreak/>
        <w:t>Meetings</w:t>
      </w:r>
    </w:p>
    <w:p w14:paraId="5C710764" w14:textId="5F53B9E4" w:rsidR="00F74B45" w:rsidRDefault="00F74B45" w:rsidP="00F74B45">
      <w:r>
        <w:t xml:space="preserve">The team met every Saturday during lab time and a bit afterwards to discuss the projects direction and make decisions. The scrum and sprints were made using </w:t>
      </w:r>
      <w:r w:rsidR="00A742FD">
        <w:t xml:space="preserve">the </w:t>
      </w:r>
      <w:r>
        <w:t>Trello app, where the team defined and assigned tasks to be completed. The teammates talked during the week about the development and completion of the sprints via slack chat.</w:t>
      </w:r>
      <w:r w:rsidR="00A742FD">
        <w:t xml:space="preserve"> The division of research and coding was divided in a way that each member had a contribution to the project development.</w:t>
      </w:r>
      <w:r w:rsidR="00A742FD">
        <w:br/>
        <w:t>Most decisions were made in person, and we would often document it with a message on the Slack team chat. The GitHub commit messages also serve as documentation of changes made to the app code.</w:t>
      </w:r>
    </w:p>
    <w:p w14:paraId="6E570E10" w14:textId="1CC35FFE" w:rsidR="00F74B45" w:rsidRDefault="00F74B45" w:rsidP="00F74B45"/>
    <w:p w14:paraId="2665B7EB" w14:textId="2E0A2337" w:rsidR="00FD1C14" w:rsidRDefault="00F74B45" w:rsidP="00F74B45">
      <w:pPr>
        <w:pStyle w:val="Heading1"/>
      </w:pPr>
      <w:r>
        <w:t>Testing</w:t>
      </w:r>
    </w:p>
    <w:p w14:paraId="2A714F41" w14:textId="77777777" w:rsidR="00FD1C14" w:rsidRPr="00FD1C14" w:rsidRDefault="00FD1C14" w:rsidP="00FD1C14">
      <w:pPr>
        <w:pStyle w:val="ListParagraph"/>
        <w:ind w:left="0"/>
      </w:pPr>
      <w:r w:rsidRPr="00FD1C14">
        <w:t xml:space="preserve">We have used in-built library to get the piano notes and play them. Mapped the notes with keyboard key and UI buttons. </w:t>
      </w:r>
    </w:p>
    <w:p w14:paraId="57FA49DA" w14:textId="77777777" w:rsidR="00FD1C14" w:rsidRPr="00FD1C14" w:rsidRDefault="00FD1C14" w:rsidP="00FD1C14">
      <w:pPr>
        <w:pStyle w:val="ListParagraph"/>
        <w:ind w:left="0"/>
      </w:pPr>
      <w:r w:rsidRPr="00FD1C14">
        <w:t xml:space="preserve">Writing the test case and building automation or coverage was not possible. </w:t>
      </w:r>
    </w:p>
    <w:p w14:paraId="37F016D9" w14:textId="77777777" w:rsidR="00FD1C14" w:rsidRPr="00FD1C14" w:rsidRDefault="00FD1C14" w:rsidP="00FD1C14">
      <w:pPr>
        <w:pStyle w:val="ListParagraph"/>
        <w:ind w:left="0"/>
      </w:pPr>
      <w:r w:rsidRPr="00FD1C14">
        <w:t xml:space="preserve">Thus, conducted acceptance testing. </w:t>
      </w:r>
    </w:p>
    <w:p w14:paraId="10A956D4" w14:textId="77777777" w:rsidR="00FD1C14" w:rsidRPr="00FD1C14" w:rsidRDefault="00FD1C14" w:rsidP="00FD1C14">
      <w:pPr>
        <w:pStyle w:val="ListParagraph"/>
        <w:ind w:left="0"/>
      </w:pPr>
      <w:r w:rsidRPr="00FD1C14">
        <w:t>Tested tune comparing with application build on same library and recorded the same.</w:t>
      </w:r>
    </w:p>
    <w:p w14:paraId="4B74CE3E" w14:textId="77777777" w:rsidR="00FD1C14" w:rsidRPr="00FD1C14" w:rsidRDefault="00FD1C14" w:rsidP="00FD1C14">
      <w:pPr>
        <w:pStyle w:val="ListParagraph"/>
        <w:ind w:left="0"/>
      </w:pPr>
      <w:r w:rsidRPr="00FD1C14">
        <w:t xml:space="preserve">Also tested the notes with virtual piano and have recorded. </w:t>
      </w:r>
    </w:p>
    <w:p w14:paraId="2EF6A713" w14:textId="4D08593B" w:rsidR="0054426C" w:rsidRPr="00FD1C14" w:rsidRDefault="00FD1C14" w:rsidP="00FD1C14">
      <w:pPr>
        <w:pStyle w:val="ListParagraph"/>
        <w:ind w:left="0"/>
      </w:pPr>
      <w:r w:rsidRPr="00FD1C14">
        <w:t>Video included in submission.</w:t>
      </w:r>
    </w:p>
    <w:p w14:paraId="47DE7B12" w14:textId="77777777" w:rsidR="00B179C0" w:rsidRDefault="00B179C0" w:rsidP="00F74B45">
      <w:pPr>
        <w:pStyle w:val="Heading1"/>
      </w:pPr>
    </w:p>
    <w:p w14:paraId="115C9C60" w14:textId="09FCF20C" w:rsidR="00F74B45" w:rsidRDefault="00F74B45" w:rsidP="00F74B45">
      <w:pPr>
        <w:pStyle w:val="Heading1"/>
      </w:pPr>
      <w:r>
        <w:t>Debugging</w:t>
      </w:r>
    </w:p>
    <w:p w14:paraId="7452806E" w14:textId="582085BB" w:rsidR="00F74B45" w:rsidRDefault="00F74B45" w:rsidP="00F74B45">
      <w:r>
        <w:t>For debugging the team used the built-in features of VS code in which we would create breakpoints to check the individual functionality of the piano functions and to check how the components interacted with each other.</w:t>
      </w:r>
      <w:r>
        <w:br/>
        <w:t>We also used the warning and error messages to identify problems with the builds and correct them as needed.</w:t>
      </w:r>
    </w:p>
    <w:p w14:paraId="22EA1A3A" w14:textId="77777777" w:rsidR="00B179C0" w:rsidRDefault="00B179C0" w:rsidP="00F74B45">
      <w:pPr>
        <w:pStyle w:val="Heading1"/>
      </w:pPr>
    </w:p>
    <w:p w14:paraId="55F1C1A8" w14:textId="45713424" w:rsidR="00F74B45" w:rsidRDefault="00F74B45" w:rsidP="00F74B45">
      <w:pPr>
        <w:pStyle w:val="Heading1"/>
      </w:pPr>
      <w:r>
        <w:t>DOCKING</w:t>
      </w:r>
    </w:p>
    <w:p w14:paraId="348793DD" w14:textId="50405B14" w:rsidR="00FD1C14" w:rsidRDefault="00FD1C14" w:rsidP="00F74B45">
      <w:pPr>
        <w:pStyle w:val="Heading1"/>
      </w:pPr>
    </w:p>
    <w:p w14:paraId="349F86E7" w14:textId="77777777" w:rsidR="00FD1C14" w:rsidRDefault="00FD1C14" w:rsidP="00FD1C14">
      <w:pPr>
        <w:pStyle w:val="Heading1"/>
        <w:rPr>
          <w:rFonts w:asciiTheme="minorHAnsi" w:hAnsiTheme="minorHAnsi"/>
          <w:caps w:val="0"/>
          <w:color w:val="auto"/>
          <w:sz w:val="23"/>
          <w:szCs w:val="23"/>
        </w:rPr>
      </w:pPr>
      <w:r w:rsidRPr="0054426C">
        <w:rPr>
          <w:rFonts w:asciiTheme="minorHAnsi" w:hAnsiTheme="minorHAnsi"/>
          <w:caps w:val="0"/>
          <w:color w:val="auto"/>
          <w:sz w:val="23"/>
          <w:szCs w:val="23"/>
        </w:rPr>
        <w:t xml:space="preserve">We used open-source platform Docker for containerization. </w:t>
      </w:r>
    </w:p>
    <w:p w14:paraId="67072C46" w14:textId="77777777" w:rsidR="00FD1C14" w:rsidRPr="0054426C" w:rsidRDefault="00FD1C14" w:rsidP="00FD1C14">
      <w:pPr>
        <w:pStyle w:val="Heading1"/>
        <w:rPr>
          <w:rFonts w:asciiTheme="minorHAnsi" w:hAnsiTheme="minorHAnsi"/>
          <w:caps w:val="0"/>
          <w:color w:val="auto"/>
          <w:sz w:val="23"/>
          <w:szCs w:val="23"/>
        </w:rPr>
      </w:pPr>
    </w:p>
    <w:p w14:paraId="193A69E6" w14:textId="77777777" w:rsidR="00FD1C14" w:rsidRPr="0054426C" w:rsidRDefault="00FD1C14" w:rsidP="00FD1C14">
      <w:pPr>
        <w:pStyle w:val="Heading1"/>
        <w:rPr>
          <w:rFonts w:asciiTheme="minorHAnsi" w:hAnsiTheme="minorHAnsi"/>
          <w:caps w:val="0"/>
          <w:color w:val="auto"/>
          <w:sz w:val="23"/>
          <w:szCs w:val="23"/>
        </w:rPr>
      </w:pPr>
      <w:r w:rsidRPr="0054426C">
        <w:rPr>
          <w:rFonts w:asciiTheme="minorHAnsi" w:hAnsiTheme="minorHAnsi"/>
          <w:caps w:val="0"/>
          <w:color w:val="auto"/>
          <w:sz w:val="23"/>
          <w:szCs w:val="23"/>
        </w:rPr>
        <w:t>Followed standard process for creating docker image.</w:t>
      </w:r>
    </w:p>
    <w:p w14:paraId="70FD68AE" w14:textId="77777777" w:rsidR="00FD1C14" w:rsidRPr="0054426C" w:rsidRDefault="00FD1C14" w:rsidP="00FD1C14">
      <w:pPr>
        <w:pStyle w:val="Heading1"/>
        <w:rPr>
          <w:rFonts w:asciiTheme="minorHAnsi" w:hAnsiTheme="minorHAnsi"/>
          <w:caps w:val="0"/>
          <w:color w:val="auto"/>
          <w:sz w:val="23"/>
          <w:szCs w:val="23"/>
        </w:rPr>
      </w:pPr>
      <w:r w:rsidRPr="0054426C">
        <w:rPr>
          <w:rFonts w:asciiTheme="minorHAnsi" w:hAnsiTheme="minorHAnsi"/>
          <w:caps w:val="0"/>
          <w:color w:val="auto"/>
          <w:sz w:val="23"/>
          <w:szCs w:val="23"/>
        </w:rPr>
        <w:t>Step-1: Added Docker file in project referred Docker documentation for creating the file for react application.</w:t>
      </w:r>
    </w:p>
    <w:p w14:paraId="44A5CA08" w14:textId="77777777" w:rsidR="00FD1C14" w:rsidRPr="0054426C" w:rsidRDefault="00FD1C14" w:rsidP="00FD1C14">
      <w:pPr>
        <w:pStyle w:val="Heading1"/>
        <w:rPr>
          <w:rFonts w:asciiTheme="minorHAnsi" w:hAnsiTheme="minorHAnsi"/>
          <w:caps w:val="0"/>
          <w:color w:val="auto"/>
          <w:sz w:val="23"/>
          <w:szCs w:val="23"/>
        </w:rPr>
      </w:pPr>
      <w:r w:rsidRPr="0054426C">
        <w:rPr>
          <w:rFonts w:asciiTheme="minorHAnsi" w:hAnsiTheme="minorHAnsi"/>
          <w:caps w:val="0"/>
          <w:color w:val="auto"/>
          <w:sz w:val="23"/>
          <w:szCs w:val="23"/>
        </w:rPr>
        <w:t>Step-2: Defined workflow for docker image. Referred lab exercise.</w:t>
      </w:r>
    </w:p>
    <w:p w14:paraId="27446143" w14:textId="77777777" w:rsidR="00FD1C14" w:rsidRPr="0054426C" w:rsidRDefault="00FD1C14" w:rsidP="00FD1C14">
      <w:pPr>
        <w:pStyle w:val="Heading1"/>
        <w:rPr>
          <w:rFonts w:asciiTheme="minorHAnsi" w:hAnsiTheme="minorHAnsi"/>
          <w:caps w:val="0"/>
          <w:color w:val="auto"/>
          <w:sz w:val="23"/>
          <w:szCs w:val="23"/>
        </w:rPr>
      </w:pPr>
      <w:r w:rsidRPr="0054426C">
        <w:rPr>
          <w:rFonts w:asciiTheme="minorHAnsi" w:hAnsiTheme="minorHAnsi"/>
          <w:caps w:val="0"/>
          <w:color w:val="auto"/>
          <w:sz w:val="23"/>
          <w:szCs w:val="23"/>
        </w:rPr>
        <w:t>Step-3: Added docker login password and username as secret in GitHub</w:t>
      </w:r>
    </w:p>
    <w:p w14:paraId="0553FE57" w14:textId="77777777" w:rsidR="00FD1C14" w:rsidRDefault="00FD1C14" w:rsidP="00FD1C14">
      <w:pPr>
        <w:pStyle w:val="Heading1"/>
        <w:rPr>
          <w:rFonts w:asciiTheme="minorHAnsi" w:hAnsiTheme="minorHAnsi"/>
          <w:caps w:val="0"/>
          <w:color w:val="auto"/>
          <w:sz w:val="23"/>
          <w:szCs w:val="23"/>
        </w:rPr>
      </w:pPr>
      <w:r w:rsidRPr="0054426C">
        <w:rPr>
          <w:rFonts w:asciiTheme="minorHAnsi" w:hAnsiTheme="minorHAnsi"/>
          <w:caps w:val="0"/>
          <w:color w:val="auto"/>
          <w:sz w:val="23"/>
          <w:szCs w:val="23"/>
        </w:rPr>
        <w:t>Step-4: Executed the workflow.</w:t>
      </w:r>
    </w:p>
    <w:p w14:paraId="4FF2E748" w14:textId="77777777" w:rsidR="00FD1C14" w:rsidRDefault="00FD1C14" w:rsidP="00F74B45">
      <w:pPr>
        <w:pStyle w:val="Heading1"/>
      </w:pPr>
    </w:p>
    <w:p w14:paraId="19D4D74C" w14:textId="155432C3" w:rsidR="00F74B45" w:rsidRDefault="00F74B45" w:rsidP="00F74B45">
      <w:pPr>
        <w:pStyle w:val="Heading1"/>
      </w:pPr>
    </w:p>
    <w:p w14:paraId="6DCEE8CE" w14:textId="77777777" w:rsidR="00B179C0" w:rsidRDefault="00B179C0" w:rsidP="00F74B45">
      <w:pPr>
        <w:pStyle w:val="Heading1"/>
      </w:pPr>
    </w:p>
    <w:p w14:paraId="0B817714" w14:textId="77777777" w:rsidR="00B179C0" w:rsidRDefault="00B179C0" w:rsidP="00F74B45">
      <w:pPr>
        <w:pStyle w:val="Heading1"/>
      </w:pPr>
    </w:p>
    <w:p w14:paraId="2C14F4D3" w14:textId="77777777" w:rsidR="00B179C0" w:rsidRDefault="00B179C0" w:rsidP="00F74B45">
      <w:pPr>
        <w:pStyle w:val="Heading1"/>
      </w:pPr>
    </w:p>
    <w:p w14:paraId="32956322" w14:textId="77777777" w:rsidR="00B179C0" w:rsidRDefault="00B179C0" w:rsidP="00F74B45">
      <w:pPr>
        <w:pStyle w:val="Heading1"/>
      </w:pPr>
    </w:p>
    <w:p w14:paraId="75CA924B" w14:textId="77777777" w:rsidR="00B179C0" w:rsidRDefault="00B179C0" w:rsidP="00F74B45">
      <w:pPr>
        <w:pStyle w:val="Heading1"/>
      </w:pPr>
    </w:p>
    <w:p w14:paraId="02584965" w14:textId="77777777" w:rsidR="00B179C0" w:rsidRDefault="00B179C0" w:rsidP="00F74B45">
      <w:pPr>
        <w:pStyle w:val="Heading1"/>
      </w:pPr>
    </w:p>
    <w:p w14:paraId="12864E29" w14:textId="77777777" w:rsidR="00B179C0" w:rsidRDefault="00B179C0" w:rsidP="00F74B45">
      <w:pPr>
        <w:pStyle w:val="Heading1"/>
      </w:pPr>
    </w:p>
    <w:p w14:paraId="5A2C2680" w14:textId="10045D91" w:rsidR="00F74B45" w:rsidRDefault="00F74B45" w:rsidP="00F74B45">
      <w:pPr>
        <w:pStyle w:val="Heading1"/>
      </w:pPr>
      <w:r>
        <w:t>continuous Deployment</w:t>
      </w:r>
    </w:p>
    <w:p w14:paraId="716ECF1E" w14:textId="0CCAD9D5" w:rsidR="00F74B45" w:rsidRDefault="00F74B45" w:rsidP="00F74B45">
      <w:r>
        <w:t>The team implemented continuous deployment by having the app in GitHub together with a Docker image. This works in the way that every time the team pushes a change to the production code the repo and image are updated automatically, and the new code is used.</w:t>
      </w:r>
      <w:r>
        <w:br/>
        <w:t xml:space="preserve">When the base app was uploaded to GitHub it just had the basic functionalities so that the app would work. As </w:t>
      </w:r>
      <w:r w:rsidR="00A742FD">
        <w:t>the work on the app progressed and new features were added the deployment to GitHub and later Docker was updated as well to reflect the changes.</w:t>
      </w:r>
    </w:p>
    <w:p w14:paraId="2B272E23" w14:textId="77777777" w:rsidR="00F74B45" w:rsidRDefault="00F74B45" w:rsidP="00F74B45">
      <w:pPr>
        <w:pStyle w:val="Heading1"/>
      </w:pPr>
    </w:p>
    <w:p w14:paraId="73ECDBEC" w14:textId="7887BDB0" w:rsidR="00F74B45" w:rsidRDefault="00F74B45" w:rsidP="00F74B45">
      <w:pPr>
        <w:pStyle w:val="Heading1"/>
      </w:pPr>
      <w:r>
        <w:t>github URL</w:t>
      </w:r>
    </w:p>
    <w:p w14:paraId="4F50CC2F" w14:textId="77777777" w:rsidR="00F74B45" w:rsidRDefault="00F74B45" w:rsidP="008F72E0">
      <w:pPr>
        <w:pStyle w:val="Heading1"/>
      </w:pPr>
    </w:p>
    <w:p w14:paraId="2EB58F10" w14:textId="6D075C2D" w:rsidR="0075676F" w:rsidRPr="005D69D7" w:rsidRDefault="00A742FD" w:rsidP="0075676F">
      <w:pPr>
        <w:pStyle w:val="ListParagraph"/>
        <w:ind w:left="0"/>
        <w:rPr>
          <w:rFonts w:eastAsia="Times New Roman"/>
        </w:rPr>
      </w:pPr>
      <w:r w:rsidRPr="00A742FD">
        <w:rPr>
          <w:rFonts w:eastAsia="Times New Roman"/>
        </w:rPr>
        <w:t>https://github.com/ShivangiPatel1/Piano-app</w:t>
      </w:r>
    </w:p>
    <w:p w14:paraId="4B664FEF" w14:textId="3B85AEE3" w:rsidR="00052A4A" w:rsidRDefault="00052A4A" w:rsidP="0075676F">
      <w:pPr>
        <w:pStyle w:val="Heading1"/>
        <w:rPr>
          <w:rFonts w:eastAsia="Times New Roman"/>
        </w:rPr>
      </w:pPr>
    </w:p>
    <w:sectPr w:rsidR="00052A4A" w:rsidSect="00052A4A">
      <w:headerReference w:type="even" r:id="rId20"/>
      <w:footerReference w:type="even" r:id="rId21"/>
      <w:footerReference w:type="default" r:id="rId22"/>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81198" w14:textId="77777777" w:rsidR="001151C4" w:rsidRDefault="001151C4">
      <w:pPr>
        <w:spacing w:after="0" w:line="240" w:lineRule="auto"/>
      </w:pPr>
      <w:r>
        <w:separator/>
      </w:r>
    </w:p>
  </w:endnote>
  <w:endnote w:type="continuationSeparator" w:id="0">
    <w:p w14:paraId="3AF3A3C2" w14:textId="77777777" w:rsidR="001151C4" w:rsidRDefault="00115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charset w:val="02"/>
    <w:family w:val="decorative"/>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altName w:val="Tw Cen MT"/>
    <w:charset w:val="00"/>
    <w:family w:val="swiss"/>
    <w:pitch w:val="variable"/>
    <w:sig w:usb0="00000003"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1E04F" w14:textId="77777777"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116BC" w14:textId="77777777"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CA0CB" w14:textId="77777777" w:rsidR="001151C4" w:rsidRDefault="001151C4">
      <w:pPr>
        <w:spacing w:after="0" w:line="240" w:lineRule="auto"/>
      </w:pPr>
      <w:r>
        <w:separator/>
      </w:r>
    </w:p>
  </w:footnote>
  <w:footnote w:type="continuationSeparator" w:id="0">
    <w:p w14:paraId="5BA65F90" w14:textId="77777777" w:rsidR="001151C4" w:rsidRDefault="00115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61609" w14:textId="7942D52F" w:rsidR="005225B2" w:rsidRPr="005225B2" w:rsidRDefault="001151C4" w:rsidP="005225B2">
    <w:pPr>
      <w:pStyle w:val="HeaderEven"/>
    </w:pPr>
    <w:sdt>
      <w:sdtPr>
        <w:rPr>
          <w:rFonts w:eastAsiaTheme="majorEastAsia"/>
        </w:rPr>
        <w:alias w:val="Title:"/>
        <w:tag w:val="Title:"/>
        <w:id w:val="1030215961"/>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8F72E0">
          <w:rPr>
            <w:rFonts w:eastAsiaTheme="majorEastAsia"/>
          </w:rPr>
          <w:t>PIANO-APP</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514D7F"/>
    <w:multiLevelType w:val="hybridMultilevel"/>
    <w:tmpl w:val="A542403A"/>
    <w:lvl w:ilvl="0" w:tplc="D9948110">
      <w:numFmt w:val="bullet"/>
      <w:lvlText w:val="-"/>
      <w:lvlJc w:val="left"/>
      <w:pPr>
        <w:ind w:left="2880" w:hanging="360"/>
      </w:pPr>
      <w:rPr>
        <w:rFonts w:ascii="Tw Cen MT" w:eastAsiaTheme="minorHAnsi" w:hAnsi="Tw Cen MT"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2109011B"/>
    <w:multiLevelType w:val="hybridMultilevel"/>
    <w:tmpl w:val="F1D053C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9"/>
  </w:num>
  <w:num w:numId="2">
    <w:abstractNumId w:val="13"/>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2"/>
  </w:num>
  <w:num w:numId="12">
    <w:abstractNumId w:val="13"/>
  </w:num>
  <w:num w:numId="13">
    <w:abstractNumId w:val="7"/>
  </w:num>
  <w:num w:numId="14">
    <w:abstractNumId w:val="6"/>
  </w:num>
  <w:num w:numId="15">
    <w:abstractNumId w:val="5"/>
  </w:num>
  <w:num w:numId="16">
    <w:abstractNumId w:val="4"/>
  </w:num>
  <w:num w:numId="17">
    <w:abstractNumId w:val="12"/>
  </w:num>
  <w:num w:numId="18">
    <w:abstractNumId w:val="13"/>
  </w:num>
  <w:num w:numId="19">
    <w:abstractNumId w:val="7"/>
  </w:num>
  <w:num w:numId="20">
    <w:abstractNumId w:val="6"/>
  </w:num>
  <w:num w:numId="21">
    <w:abstractNumId w:val="5"/>
  </w:num>
  <w:num w:numId="22">
    <w:abstractNumId w:val="4"/>
  </w:num>
  <w:num w:numId="23">
    <w:abstractNumId w:val="12"/>
  </w:num>
  <w:num w:numId="24">
    <w:abstractNumId w:val="8"/>
  </w:num>
  <w:num w:numId="25">
    <w:abstractNumId w:val="3"/>
  </w:num>
  <w:num w:numId="26">
    <w:abstractNumId w:val="2"/>
  </w:num>
  <w:num w:numId="27">
    <w:abstractNumId w:val="1"/>
  </w:num>
  <w:num w:numId="28">
    <w:abstractNumId w:val="0"/>
  </w:num>
  <w:num w:numId="29">
    <w:abstractNumId w:val="10"/>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drawingGridHorizontalSpacing w:val="115"/>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494"/>
    <w:rsid w:val="0003180D"/>
    <w:rsid w:val="00052A4A"/>
    <w:rsid w:val="00067337"/>
    <w:rsid w:val="00106B79"/>
    <w:rsid w:val="001151C4"/>
    <w:rsid w:val="00127C1B"/>
    <w:rsid w:val="00132205"/>
    <w:rsid w:val="00177883"/>
    <w:rsid w:val="0019783B"/>
    <w:rsid w:val="001D4AE0"/>
    <w:rsid w:val="001E51BD"/>
    <w:rsid w:val="002B2685"/>
    <w:rsid w:val="002D3102"/>
    <w:rsid w:val="003174C4"/>
    <w:rsid w:val="00356B91"/>
    <w:rsid w:val="00356FE5"/>
    <w:rsid w:val="003A2F68"/>
    <w:rsid w:val="003E38BF"/>
    <w:rsid w:val="00402606"/>
    <w:rsid w:val="004263A9"/>
    <w:rsid w:val="00431B47"/>
    <w:rsid w:val="00431C36"/>
    <w:rsid w:val="0049775F"/>
    <w:rsid w:val="005225B2"/>
    <w:rsid w:val="0054426C"/>
    <w:rsid w:val="005473E9"/>
    <w:rsid w:val="005B18C0"/>
    <w:rsid w:val="005D69D7"/>
    <w:rsid w:val="006114B5"/>
    <w:rsid w:val="0064466C"/>
    <w:rsid w:val="00653C00"/>
    <w:rsid w:val="00661494"/>
    <w:rsid w:val="00684F10"/>
    <w:rsid w:val="006D4291"/>
    <w:rsid w:val="006E212B"/>
    <w:rsid w:val="006E5894"/>
    <w:rsid w:val="006F317B"/>
    <w:rsid w:val="00716FDD"/>
    <w:rsid w:val="007212B2"/>
    <w:rsid w:val="00730696"/>
    <w:rsid w:val="00736763"/>
    <w:rsid w:val="0075676F"/>
    <w:rsid w:val="00783448"/>
    <w:rsid w:val="007B0A29"/>
    <w:rsid w:val="007C770C"/>
    <w:rsid w:val="007D052D"/>
    <w:rsid w:val="007D5DA8"/>
    <w:rsid w:val="00803A31"/>
    <w:rsid w:val="008574FC"/>
    <w:rsid w:val="008662AD"/>
    <w:rsid w:val="00871DEB"/>
    <w:rsid w:val="008C2671"/>
    <w:rsid w:val="008F56CC"/>
    <w:rsid w:val="008F72E0"/>
    <w:rsid w:val="009213CD"/>
    <w:rsid w:val="00997ACB"/>
    <w:rsid w:val="009B679C"/>
    <w:rsid w:val="009D314A"/>
    <w:rsid w:val="00A329B9"/>
    <w:rsid w:val="00A5429D"/>
    <w:rsid w:val="00A742FD"/>
    <w:rsid w:val="00AD03D0"/>
    <w:rsid w:val="00B179C0"/>
    <w:rsid w:val="00B426FC"/>
    <w:rsid w:val="00BC0A22"/>
    <w:rsid w:val="00BC30DC"/>
    <w:rsid w:val="00C729DC"/>
    <w:rsid w:val="00C72E2C"/>
    <w:rsid w:val="00C81A8C"/>
    <w:rsid w:val="00C85AA2"/>
    <w:rsid w:val="00CC16AE"/>
    <w:rsid w:val="00CD12DE"/>
    <w:rsid w:val="00D07941"/>
    <w:rsid w:val="00D4032E"/>
    <w:rsid w:val="00D4773D"/>
    <w:rsid w:val="00D62024"/>
    <w:rsid w:val="00DA3FA6"/>
    <w:rsid w:val="00DC305C"/>
    <w:rsid w:val="00E04568"/>
    <w:rsid w:val="00E44E60"/>
    <w:rsid w:val="00E90D9F"/>
    <w:rsid w:val="00E959BE"/>
    <w:rsid w:val="00ED1452"/>
    <w:rsid w:val="00EF4DCC"/>
    <w:rsid w:val="00F1505F"/>
    <w:rsid w:val="00F56675"/>
    <w:rsid w:val="00F74B45"/>
    <w:rsid w:val="00FB5A93"/>
    <w:rsid w:val="00FD1C14"/>
    <w:rsid w:val="00FD6B1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7AF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291"/>
  </w:style>
  <w:style w:type="paragraph" w:styleId="Heading1">
    <w:name w:val="heading 1"/>
    <w:basedOn w:val="Normal"/>
    <w:link w:val="Heading1Char"/>
    <w:uiPriority w:val="9"/>
    <w:qFormat/>
    <w:rsid w:val="003E38BF"/>
    <w:pPr>
      <w:spacing w:line="240" w:lineRule="auto"/>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uiPriority w:val="9"/>
    <w:semiHidden/>
    <w:unhideWhenUsed/>
    <w:qFormat/>
    <w:rsid w:val="003E38BF"/>
    <w:pPr>
      <w:spacing w:before="240" w:after="0"/>
      <w:outlineLvl w:val="3"/>
    </w:pPr>
    <w:rPr>
      <w:rFonts w:asciiTheme="majorHAnsi" w:hAnsiTheme="majorHAnsi"/>
      <w:caps/>
      <w:spacing w:val="14"/>
      <w:szCs w:val="22"/>
    </w:rPr>
  </w:style>
  <w:style w:type="paragraph" w:styleId="Heading5">
    <w:name w:val="heading 5"/>
    <w:basedOn w:val="Normal"/>
    <w:next w:val="Normal"/>
    <w:link w:val="Heading5Char"/>
    <w:uiPriority w:val="9"/>
    <w:semiHidden/>
    <w:unhideWhenUsed/>
    <w:qFormat/>
    <w:rsid w:val="003E38BF"/>
    <w:pPr>
      <w:spacing w:before="200" w:after="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spacing w:after="0"/>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spacing w:after="0"/>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spacing w:after="0"/>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semiHidden/>
    <w:rsid w:val="003E38BF"/>
    <w:rPr>
      <w:rFonts w:asciiTheme="majorHAnsi" w:hAnsiTheme="majorHAnsi"/>
      <w:caps/>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spacing w:after="0" w:line="240" w:lineRule="auto"/>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spacing w:after="0" w:line="240" w:lineRule="auto"/>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semiHidden/>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77883"/>
    <w:pPr>
      <w:keepNext/>
      <w:keepLines/>
      <w:outlineLvl w:val="9"/>
    </w:pPr>
    <w:rPr>
      <w:rFonts w:eastAsiaTheme="majorEastAsia" w:cstheme="majorBidi"/>
    </w:rPr>
  </w:style>
  <w:style w:type="character"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semiHidden/>
    <w:unhideWhenUsed/>
    <w:qFormat/>
    <w:rsid w:val="007D052D"/>
    <w:pPr>
      <w:spacing w:line="240" w:lineRule="auto"/>
    </w:pPr>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901475">
      <w:bodyDiv w:val="1"/>
      <w:marLeft w:val="0"/>
      <w:marRight w:val="0"/>
      <w:marTop w:val="0"/>
      <w:marBottom w:val="0"/>
      <w:divBdr>
        <w:top w:val="none" w:sz="0" w:space="0" w:color="auto"/>
        <w:left w:val="none" w:sz="0" w:space="0" w:color="auto"/>
        <w:bottom w:val="none" w:sz="0" w:space="0" w:color="auto"/>
        <w:right w:val="none" w:sz="0" w:space="0" w:color="auto"/>
      </w:divBdr>
    </w:div>
    <w:div w:id="2143306728">
      <w:bodyDiv w:val="1"/>
      <w:marLeft w:val="0"/>
      <w:marRight w:val="0"/>
      <w:marTop w:val="0"/>
      <w:marBottom w:val="0"/>
      <w:divBdr>
        <w:top w:val="none" w:sz="0" w:space="0" w:color="auto"/>
        <w:left w:val="none" w:sz="0" w:space="0" w:color="auto"/>
        <w:bottom w:val="none" w:sz="0" w:space="0" w:color="auto"/>
        <w:right w:val="none" w:sz="0" w:space="0" w:color="auto"/>
      </w:divBdr>
      <w:divsChild>
        <w:div w:id="214590070">
          <w:marLeft w:val="0"/>
          <w:marRight w:val="0"/>
          <w:marTop w:val="0"/>
          <w:marBottom w:val="0"/>
          <w:divBdr>
            <w:top w:val="none" w:sz="0" w:space="0" w:color="auto"/>
            <w:left w:val="none" w:sz="0" w:space="0" w:color="auto"/>
            <w:bottom w:val="none" w:sz="0" w:space="0" w:color="auto"/>
            <w:right w:val="none" w:sz="0" w:space="0" w:color="auto"/>
          </w:divBdr>
          <w:divsChild>
            <w:div w:id="22583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freecodecamp.org/news/5-react-projects-you-need-in-your-portfolio/" TargetMode="Externa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www.freecodecamp.org/news/8-reactjs-project-ideas-to-start-learning-by-doing/" TargetMode="External"/><Relationship Id="rId17" Type="http://schemas.openxmlformats.org/officeDocument/2006/relationships/hyperlink" Target="https://www.npmjs.com/package/react-piano"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eveloper.mozilla.org/en-US/docs/Web/API/Web_Audio_API/Simple_synth"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codepen.io/noogn/pen/LAiDz"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edopedia.com/blog/open-source-html5-and-javascript-games/" TargetMode="External"/><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kash\AppData\Local\Packages\Microsoft.Office.Desktop_8wekyb3d8bbwe\LocalCache\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48EDAB8F2B847F0A97CB7D5A2B6051B"/>
        <w:category>
          <w:name w:val="General"/>
          <w:gallery w:val="placeholder"/>
        </w:category>
        <w:types>
          <w:type w:val="bbPlcHdr"/>
        </w:types>
        <w:behaviors>
          <w:behavior w:val="content"/>
        </w:behaviors>
        <w:guid w:val="{3DAD92F2-CF4A-4554-8319-5323D1141598}"/>
      </w:docPartPr>
      <w:docPartBody>
        <w:p w:rsidR="00E4312C" w:rsidRDefault="00083AEF">
          <w:pPr>
            <w:pStyle w:val="648EDAB8F2B847F0A97CB7D5A2B6051B"/>
          </w:pPr>
          <w:r w:rsidRPr="009213CD">
            <w:t>title</w:t>
          </w:r>
        </w:p>
      </w:docPartBody>
    </w:docPart>
    <w:docPart>
      <w:docPartPr>
        <w:name w:val="21AED609E29C4729ACC63EC9A2900538"/>
        <w:category>
          <w:name w:val="General"/>
          <w:gallery w:val="placeholder"/>
        </w:category>
        <w:types>
          <w:type w:val="bbPlcHdr"/>
        </w:types>
        <w:behaviors>
          <w:behavior w:val="content"/>
        </w:behaviors>
        <w:guid w:val="{C9E06361-3F6B-452C-A85B-22633F920D33}"/>
      </w:docPartPr>
      <w:docPartBody>
        <w:p w:rsidR="00E4312C" w:rsidRDefault="00083AEF">
          <w:pPr>
            <w:pStyle w:val="21AED609E29C4729ACC63EC9A2900538"/>
          </w:pPr>
          <w:r w:rsidRPr="00A5429D">
            <w:t>Subtitle</w:t>
          </w:r>
        </w:p>
      </w:docPartBody>
    </w:docPart>
    <w:docPart>
      <w:docPartPr>
        <w:name w:val="AB2CB0E39F804BC99FA303A0D726F51B"/>
        <w:category>
          <w:name w:val="General"/>
          <w:gallery w:val="placeholder"/>
        </w:category>
        <w:types>
          <w:type w:val="bbPlcHdr"/>
        </w:types>
        <w:behaviors>
          <w:behavior w:val="content"/>
        </w:behaviors>
        <w:guid w:val="{1423385F-3F74-4007-9D1A-F3990C985DA0}"/>
      </w:docPartPr>
      <w:docPartBody>
        <w:p w:rsidR="00E4312C" w:rsidRDefault="00083AEF">
          <w:pPr>
            <w:pStyle w:val="AB2CB0E39F804BC99FA303A0D726F51B"/>
          </w:pPr>
          <w:r>
            <w:t>Title</w:t>
          </w:r>
        </w:p>
      </w:docPartBody>
    </w:docPart>
    <w:docPart>
      <w:docPartPr>
        <w:name w:val="C31C0DE06E854BEA8529B091F3328E23"/>
        <w:category>
          <w:name w:val="General"/>
          <w:gallery w:val="placeholder"/>
        </w:category>
        <w:types>
          <w:type w:val="bbPlcHdr"/>
        </w:types>
        <w:behaviors>
          <w:behavior w:val="content"/>
        </w:behaviors>
        <w:guid w:val="{F3B677BE-C7A5-4558-B331-E71D824836BD}"/>
      </w:docPartPr>
      <w:docPartBody>
        <w:p w:rsidR="00E4312C" w:rsidRDefault="00083AEF">
          <w:pPr>
            <w:pStyle w:val="C31C0DE06E854BEA8529B091F3328E23"/>
          </w:pPr>
          <w:r>
            <w:t>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charset w:val="02"/>
    <w:family w:val="decorative"/>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altName w:val="Tw Cen MT"/>
    <w:charset w:val="00"/>
    <w:family w:val="swiss"/>
    <w:pitch w:val="variable"/>
    <w:sig w:usb0="00000003"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EF"/>
    <w:rsid w:val="00083AEF"/>
    <w:rsid w:val="00736FFE"/>
    <w:rsid w:val="00DD791C"/>
    <w:rsid w:val="00E431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8EDAB8F2B847F0A97CB7D5A2B6051B">
    <w:name w:val="648EDAB8F2B847F0A97CB7D5A2B6051B"/>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14:ligatures w14:val="standardContextual"/>
    </w:rPr>
  </w:style>
  <w:style w:type="paragraph" w:customStyle="1" w:styleId="21AED609E29C4729ACC63EC9A2900538">
    <w:name w:val="21AED609E29C4729ACC63EC9A2900538"/>
  </w:style>
  <w:style w:type="paragraph" w:customStyle="1" w:styleId="AB2CB0E39F804BC99FA303A0D726F51B">
    <w:name w:val="AB2CB0E39F804BC99FA303A0D726F51B"/>
  </w:style>
  <w:style w:type="paragraph" w:customStyle="1" w:styleId="C31C0DE06E854BEA8529B091F3328E23">
    <w:name w:val="C31C0DE06E854BEA8529B091F3328E23"/>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4FD70F4-3D7E-4CBE-B294-4E7E752EA096}">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25DAB33B-A2A8-4F91-A156-7431C01F17E5}">
  <ds:schemaRefs>
    <ds:schemaRef ds:uri="http://schemas.microsoft.com/sharepoint/v3/contenttype/forms"/>
  </ds:schemaRefs>
</ds:datastoreItem>
</file>

<file path=customXml/itemProps3.xml><?xml version="1.0" encoding="utf-8"?>
<ds:datastoreItem xmlns:ds="http://schemas.openxmlformats.org/officeDocument/2006/customXml" ds:itemID="{C53A0072-D953-4025-BFBD-EAECFA2914E4}">
  <ds:schemaRefs>
    <ds:schemaRef ds:uri="http://schemas.openxmlformats.org/officeDocument/2006/bibliography"/>
  </ds:schemaRefs>
</ds:datastoreItem>
</file>

<file path=customXml/itemProps4.xml><?xml version="1.0" encoding="utf-8"?>
<ds:datastoreItem xmlns:ds="http://schemas.openxmlformats.org/officeDocument/2006/customXml" ds:itemID="{BE167019-F687-45A2-918B-73924D0D28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Business report (Median theme).dotx</Template>
  <TotalTime>0</TotalTime>
  <Pages>5</Pages>
  <Words>807</Words>
  <Characters>4602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PIANO-APP</vt:lpstr>
    </vt:vector>
  </TitlesOfParts>
  <Company/>
  <LinksUpToDate>false</LinksUpToDate>
  <CharactersWithSpaces>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PIANO-APP</dc:title>
  <dc:subject>Team-2 Virtual Piano using React</dc:subject>
  <dc:creator/>
  <cp:lastModifiedBy/>
  <cp:revision>1</cp:revision>
  <dcterms:created xsi:type="dcterms:W3CDTF">2021-11-29T04:59:00Z</dcterms:created>
  <dcterms:modified xsi:type="dcterms:W3CDTF">2021-11-29T06:57:00Z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